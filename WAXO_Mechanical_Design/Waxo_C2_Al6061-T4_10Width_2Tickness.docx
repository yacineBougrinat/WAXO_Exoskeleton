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EB3AF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10058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EB3AF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Waxo_C2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EB3AF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May 10, 2017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EB3AF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EB3AF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EB3AF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EB3AF5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82179979" w:history="1">
                        <w:r w:rsidR="00EB3AF5" w:rsidRPr="005368F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B3AF5">
                          <w:rPr>
                            <w:noProof/>
                            <w:webHidden/>
                          </w:rPr>
                          <w:tab/>
                        </w:r>
                        <w:r w:rsidR="00EB3AF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B3AF5">
                          <w:rPr>
                            <w:noProof/>
                            <w:webHidden/>
                          </w:rPr>
                          <w:instrText xml:space="preserve"> PAGEREF _Toc482179979 \h </w:instrText>
                        </w:r>
                        <w:r w:rsidR="00EB3AF5">
                          <w:rPr>
                            <w:noProof/>
                            <w:webHidden/>
                          </w:rPr>
                        </w:r>
                        <w:r w:rsidR="00EB3AF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B3AF5">
                          <w:rPr>
                            <w:noProof/>
                            <w:webHidden/>
                          </w:rPr>
                          <w:t>1</w:t>
                        </w:r>
                        <w:r w:rsidR="00EB3AF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0" w:history="1">
                        <w:r w:rsidRPr="005368F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1" w:history="1">
                        <w:r w:rsidRPr="005368F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2" w:history="1">
                        <w:r w:rsidRPr="005368F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3" w:history="1">
                        <w:r w:rsidRPr="005368F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4" w:history="1">
                        <w:r w:rsidRPr="005368F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5" w:history="1">
                        <w:r w:rsidRPr="005368F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6" w:history="1">
                        <w:r w:rsidRPr="005368F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7" w:history="1">
                        <w:r w:rsidRPr="005368F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8" w:history="1">
                        <w:r w:rsidRPr="005368F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89" w:history="1">
                        <w:r w:rsidRPr="005368F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90" w:history="1">
                        <w:r w:rsidRPr="005368F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91" w:history="1">
                        <w:r w:rsidRPr="005368F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92" w:history="1">
                        <w:r w:rsidRPr="005368F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B3AF5" w:rsidRDefault="00EB3A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79993" w:history="1">
                        <w:r w:rsidRPr="005368F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_Toc482179993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EB3AF5" w:rsidP="00C27B5D">
            <w:pPr>
              <w:pStyle w:val="Heading1"/>
              <w:outlineLvl w:val="0"/>
            </w:pPr>
            <w:bookmarkStart w:id="0" w:name="_Toc482179979"/>
            <w:r>
              <w:t>Description</w:t>
            </w:r>
            <w:bookmarkEnd w:id="0"/>
          </w:p>
          <w:p w:rsidR="00EB3AF5" w:rsidRDefault="00EB3AF5" w:rsidP="00FF408C">
            <w:r>
              <w:t>Al 6061-T4</w:t>
            </w:r>
          </w:p>
          <w:p w:rsidR="00F448BC" w:rsidRPr="00E65D6E" w:rsidRDefault="00EB3AF5" w:rsidP="00FF408C">
            <w:r>
              <w:t>10 (width) 2 (thickness)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EB3AF5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82179980"/>
            <w:r>
              <w:lastRenderedPageBreak/>
              <w:t>Assumptions</w:t>
            </w:r>
            <w:bookmarkEnd w:id="4"/>
          </w:p>
          <w:p w:rsidR="00E1211B" w:rsidRDefault="00E1211B" w:rsidP="00343025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92"/>
              <w:gridCol w:w="5393"/>
            </w:tblGrid>
            <w:tr w:rsidR="00221495" w:rsidTr="00DD03CF">
              <w:tc>
                <w:tcPr>
                  <w:tcW w:w="5392" w:type="dxa"/>
                  <w:vAlign w:val="center"/>
                </w:tcPr>
                <w:p w:rsidR="00221495" w:rsidRDefault="00EB3AF5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6760" cy="1791970"/>
                        <wp:effectExtent l="0" t="0" r="8890" b="0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1791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EB3AF5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Original Model</w:t>
                  </w:r>
                </w:p>
              </w:tc>
              <w:tc>
                <w:tcPr>
                  <w:tcW w:w="5393" w:type="dxa"/>
                  <w:vAlign w:val="center"/>
                </w:tcPr>
                <w:p w:rsidR="00221495" w:rsidRDefault="00EB3AF5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7395" cy="1791970"/>
                        <wp:effectExtent l="0" t="0" r="8255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395" cy="1791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EB3AF5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Model Analyzed</w:t>
                  </w:r>
                </w:p>
              </w:tc>
            </w:tr>
          </w:tbl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EB3AF5" w:rsidP="00FF408C">
            <w:pPr>
              <w:pStyle w:val="Heading1"/>
              <w:outlineLvl w:val="0"/>
            </w:pPr>
            <w:bookmarkStart w:id="5" w:name="_Toc482179981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EB3AF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915920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15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EB3AF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</w:t>
                  </w:r>
                </w:p>
                <w:p w:rsidR="00C16188" w:rsidRDefault="00EB3AF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EB3AF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EB3AF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EB3AF5" w:rsidTr="002D21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2D21B5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Cut-Extrude2</w:t>
                  </w:r>
                </w:p>
                <w:p w:rsidR="00EB3AF5" w:rsidRPr="0044448A" w:rsidRDefault="00EB3AF5" w:rsidP="002D21B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2170"/>
                        <wp:effectExtent l="0" t="0" r="0" b="508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2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Pr="0044448A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Mass:0.00761213 kg</w:t>
                  </w:r>
                </w:p>
                <w:p w:rsidR="00EB3AF5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Volume:2.81931e-006 m^3</w:t>
                  </w:r>
                </w:p>
                <w:p w:rsidR="00EB3AF5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Density:2700 kg/m^3</w:t>
                  </w:r>
                </w:p>
                <w:p w:rsidR="00EB3AF5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Weight:0.0745988 N</w:t>
                  </w:r>
                </w:p>
                <w:p w:rsidR="00EB3AF5" w:rsidRPr="0044448A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Z:\Research project\myWork\Design\WaxoDesign\curvedBarRight.SLDPRT</w:t>
                  </w:r>
                </w:p>
                <w:p w:rsidR="00EB3AF5" w:rsidRPr="0044448A" w:rsidRDefault="00EB3AF5" w:rsidP="002D21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09 19:51:40 2017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EB3AF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:rsidR="004B3022" w:rsidRPr="0044448A" w:rsidRDefault="00EB3AF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2170"/>
                        <wp:effectExtent l="0" t="0" r="0" b="508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2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Mass:0.0176463 kg</w:t>
                  </w:r>
                </w:p>
                <w:p w:rsidR="00EB3AF5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Volume:6.53566e-006 m^3</w:t>
                  </w:r>
                </w:p>
                <w:p w:rsidR="00EB3AF5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Density:2700 kg/m^3</w:t>
                  </w:r>
                </w:p>
                <w:p w:rsidR="00EB3AF5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Weight:0.172934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Z:\Research project\myWork\Design\WaxoDesign\torqueBar.SLDPRT</w:t>
                  </w:r>
                </w:p>
                <w:p w:rsidR="00C16188" w:rsidRPr="0044448A" w:rsidRDefault="00EB3AF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09 19:53:09 2017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EB3AF5" w:rsidP="00B35001">
            <w:pPr>
              <w:pStyle w:val="Heading1"/>
              <w:outlineLvl w:val="0"/>
            </w:pPr>
            <w:bookmarkStart w:id="6" w:name="_Toc482179982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0"/>
              <w:gridCol w:w="5384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EB3AF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(Z:\Research project\myWork\Design\WaxoDesign)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EB3AF5" w:rsidP="000A7C6B">
            <w:pPr>
              <w:pStyle w:val="Heading1"/>
              <w:outlineLvl w:val="0"/>
            </w:pPr>
            <w:bookmarkStart w:id="7" w:name="_Toc482179983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EB3AF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B3AF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EB3AF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EB3AF5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82179984"/>
            <w:r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B3AF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B3AF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B3AF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EB3AF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8225"/>
                        <wp:effectExtent l="0" t="0" r="635" b="952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6061-T4 (SS)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2.27527e+008 N/m^2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2.4e+008 N/m^2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6.9e+010 N/m^2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2700 kg/m^3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2.6e+010 N/m^2</w:t>
                        </w:r>
                      </w:p>
                    </w:tc>
                  </w:tr>
                  <w:tr w:rsidR="00EB3AF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B3AF5" w:rsidRDefault="00EB3AF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1(Cut-Extrude2)(curvedBarRight-1),</w:t>
                  </w:r>
                </w:p>
                <w:p w:rsidR="00E80CD9" w:rsidRPr="00577134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Line2)(torqueBar-2)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EB3AF5" w:rsidP="00EB3AF5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EB3AF5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8217998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B3AF5" w:rsidTr="007A5C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B3AF5" w:rsidRPr="004E282D" w:rsidRDefault="00EB3AF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B3AF5" w:rsidRPr="004E282D" w:rsidRDefault="00EB3AF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B3AF5" w:rsidRPr="004E282D" w:rsidRDefault="00EB3AF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B3AF5" w:rsidTr="002270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EB3AF5" w:rsidRPr="00AD5FBA" w:rsidRDefault="00EB3AF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EB3AF5" w:rsidRPr="006208CB" w:rsidRDefault="00EB3AF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965835"/>
                        <wp:effectExtent l="0" t="0" r="0" b="571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5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B3AF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EB3AF5" w:rsidRPr="00BE6656" w:rsidRDefault="00EB3AF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EB3AF5" w:rsidRPr="00154A1A" w:rsidRDefault="00EB3AF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EB3AF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B3AF5" w:rsidRDefault="00EB3AF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B3AF5" w:rsidRDefault="00EB3AF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EB3AF5" w:rsidRPr="004C6DEB" w:rsidRDefault="00EB3AF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EB3AF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-121.521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0.00362968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122.937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172.861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EB3AF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EB3AF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B3AF5" w:rsidTr="00A1481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B3AF5" w:rsidRPr="004E282D" w:rsidRDefault="00EB3AF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B3AF5" w:rsidRPr="004E282D" w:rsidRDefault="00EB3AF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B3AF5" w:rsidRPr="004E282D" w:rsidRDefault="00EB3AF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B3AF5" w:rsidTr="004B6C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EB3AF5" w:rsidRPr="00F42DD1" w:rsidRDefault="00EB3AF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EB3AF5" w:rsidRPr="006208CB" w:rsidRDefault="00EB3AF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040130"/>
                        <wp:effectExtent l="0" t="0" r="0" b="762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40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B3AF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EB3AF5" w:rsidRPr="00BE6656" w:rsidRDefault="00EB3AF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EB3AF5" w:rsidRPr="00B77EA3" w:rsidRDefault="00EB3AF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B3AF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B3AF5" w:rsidRDefault="00EB3AF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B3AF5" w:rsidRDefault="00EB3AF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EB3AF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B3AF5" w:rsidRDefault="00EB3AF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B3AF5" w:rsidRDefault="00EB3AF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200 N</w:t>
                        </w:r>
                      </w:p>
                    </w:tc>
                  </w:tr>
                </w:tbl>
                <w:p w:rsidR="00EB3AF5" w:rsidRDefault="00EB3AF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482179986"/>
            <w:r w:rsidR="00EB3AF5">
              <w:t>Connector Definitions</w:t>
            </w:r>
            <w:bookmarkEnd w:id="13"/>
          </w:p>
          <w:p w:rsidR="00132707" w:rsidRDefault="00EB3AF5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EB3AF5" w:rsidP="00EB3AF5">
            <w:pPr>
              <w:pStyle w:val="Heading1"/>
            </w:pPr>
            <w:bookmarkStart w:id="14" w:name="_Toc482179987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EB3AF5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EB3AF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EB3AF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EB3AF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EB3AF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332865"/>
                        <wp:effectExtent l="0" t="0" r="0" b="63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3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EB3AF5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EB3AF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EB3AF5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B3AF5" w:rsidRDefault="00EB3AF5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B3AF5" w:rsidRDefault="00EB3AF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EB3AF5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B3AF5" w:rsidRDefault="00EB3AF5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B3AF5" w:rsidRDefault="00EB3AF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EB3AF5" w:rsidP="000A7C6B">
            <w:pPr>
              <w:pStyle w:val="Heading1"/>
              <w:outlineLvl w:val="0"/>
            </w:pPr>
            <w:bookmarkStart w:id="15" w:name="_Toc48217998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EB3AF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4.43824 mm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0.221912 mm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EB3AF5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EB3AF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4426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1859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11.446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72.4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0.108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B3AF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EB3AF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B3AF5" w:rsidRDefault="00EB3AF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ASUS-YACINE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EB3AF5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5823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5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EB3AF5" w:rsidP="000A7C6B">
            <w:pPr>
              <w:pStyle w:val="Heading1"/>
              <w:outlineLvl w:val="0"/>
            </w:pPr>
            <w:bookmarkStart w:id="16" w:name="_Toc482179989"/>
            <w:r>
              <w:lastRenderedPageBreak/>
              <w:t>Sensor Details</w:t>
            </w:r>
            <w:bookmarkEnd w:id="16"/>
          </w:p>
          <w:p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EB3AF5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EB3AF5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EB3AF5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EB3AF5" w:rsidRPr="00211C62" w:rsidRDefault="00EB3AF5" w:rsidP="002D21B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Pr="000B04D4" w:rsidRDefault="00EB3AF5" w:rsidP="002D21B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1005.73 N/mm^2 (MPa)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is greater than 1e+009 N/mm^2 (MPa)</w:t>
                  </w:r>
                </w:p>
                <w:p w:rsidR="00EB3AF5" w:rsidRPr="00211C62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EB3AF5" w:rsidRPr="00211C62" w:rsidRDefault="00EB3AF5" w:rsidP="002D21B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Mass1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Pr="000B04D4" w:rsidRDefault="00EB3AF5" w:rsidP="002D21B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Value : 25.2584098 g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:2 component(s)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:rsidR="00EB3AF5" w:rsidRPr="00211C62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EB3AF5" w:rsidRPr="00211C62" w:rsidRDefault="00EB3AF5" w:rsidP="002D21B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Pr="000B04D4" w:rsidRDefault="00EB3AF5" w:rsidP="002D21B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145869 psi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EB3AF5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EB3AF5" w:rsidRPr="00211C62" w:rsidRDefault="00EB3AF5" w:rsidP="002D2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EB3AF5" w:rsidRPr="00211C62" w:rsidRDefault="00EB3AF5" w:rsidP="002D21B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Minimum Factor of Safety1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Pr="000B04D4" w:rsidRDefault="00EB3AF5" w:rsidP="002D21B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Value : 0.226231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Result :Factor of Safety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Component :Automatic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EB3AF5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:rsidR="00EB3AF5" w:rsidRPr="00211C62" w:rsidRDefault="00EB3AF5" w:rsidP="002D21B5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A57F84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A57F84" w:rsidRPr="00211C62" w:rsidRDefault="00EB3AF5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Mass2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A57F84" w:rsidRPr="000B04D4" w:rsidRDefault="00EB3AF5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25.2584098 g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EB3AF5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A57F84" w:rsidRPr="00211C62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:rsidR="002C53F9" w:rsidRPr="00F077CB" w:rsidRDefault="002C53F9" w:rsidP="000A7C6B"/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EB3AF5" w:rsidP="000A7C6B">
            <w:pPr>
              <w:pStyle w:val="Heading1"/>
              <w:outlineLvl w:val="0"/>
            </w:pPr>
            <w:bookmarkStart w:id="17" w:name="_Toc482179990"/>
            <w:r>
              <w:lastRenderedPageBreak/>
              <w:t>Resultant Forces</w:t>
            </w:r>
            <w:bookmarkEnd w:id="17"/>
          </w:p>
          <w:p w:rsidR="005F5B79" w:rsidRPr="000B04D4" w:rsidRDefault="00EB3AF5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-121.521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0.00362968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122.937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172.861</w:t>
                  </w:r>
                </w:p>
              </w:tc>
            </w:tr>
          </w:tbl>
          <w:p w:rsidR="005F5B79" w:rsidRPr="000B04D4" w:rsidRDefault="00EB3AF5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B3AF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B3AF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EB3AF5" w:rsidRDefault="00EB3AF5" w:rsidP="00EB3AF5">
            <w:pPr>
              <w:pStyle w:val="Heading1"/>
            </w:pPr>
            <w:bookmarkStart w:id="21" w:name="_Toc482179991"/>
            <w:r>
              <w:t>Beams</w:t>
            </w:r>
            <w:bookmarkEnd w:id="21"/>
          </w:p>
          <w:p w:rsidR="00EC2432" w:rsidRDefault="00EB3AF5" w:rsidP="00EB3AF5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EB3AF5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82179992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10"/>
              <w:gridCol w:w="3108"/>
              <w:gridCol w:w="2387"/>
              <w:gridCol w:w="2749"/>
            </w:tblGrid>
            <w:tr w:rsidR="00EB3AF5" w:rsidTr="002D21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45778.2 N/m^2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4066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1.00573e+009 N/m^2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3617</w:t>
                  </w: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EB3AF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3824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B3AF5" w:rsidRPr="004D2956" w:rsidRDefault="00EB3AF5" w:rsidP="00EB3A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2-Stress-Stress1</w:t>
                  </w:r>
                </w:p>
              </w:tc>
            </w:tr>
          </w:tbl>
          <w:p w:rsidR="00EB3AF5" w:rsidRDefault="00EB3AF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EB3AF5" w:rsidTr="002D21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100.016 mm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3279</w:t>
                  </w: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EB3AF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B3AF5" w:rsidRPr="004D2956" w:rsidRDefault="00EB3AF5" w:rsidP="00EB3A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2-Displacement-Displacement1</w:t>
                  </w:r>
                </w:p>
              </w:tc>
            </w:tr>
          </w:tbl>
          <w:p w:rsidR="00EB3AF5" w:rsidRDefault="00EB3AF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64"/>
              <w:gridCol w:w="3350"/>
              <w:gridCol w:w="2472"/>
              <w:gridCol w:w="2468"/>
            </w:tblGrid>
            <w:tr w:rsidR="00EB3AF5" w:rsidTr="002D21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8.22947e-007 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1513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0.0115751 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1653</w:t>
                  </w: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EB3AF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B3AF5" w:rsidRPr="004D2956" w:rsidRDefault="00EB3AF5" w:rsidP="00EB3A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2-Strain-Strain1</w:t>
                  </w:r>
                </w:p>
              </w:tc>
            </w:tr>
          </w:tbl>
          <w:p w:rsidR="00EB3AF5" w:rsidRDefault="00EB3AF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5"/>
              <w:gridCol w:w="3216"/>
              <w:gridCol w:w="2548"/>
              <w:gridCol w:w="2365"/>
            </w:tblGrid>
            <w:tr w:rsidR="00EB3AF5" w:rsidTr="002D21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B3AF5" w:rsidRDefault="00EB3AF5" w:rsidP="00EB3AF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B3AF5" w:rsidTr="002D21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0.226231 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B3AF5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4970.2 </w:t>
                  </w:r>
                </w:p>
                <w:p w:rsidR="00EB3AF5" w:rsidRPr="004D2956" w:rsidRDefault="00EB3AF5" w:rsidP="00EB3A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4066</w:t>
                  </w:r>
                </w:p>
              </w:tc>
            </w:tr>
            <w:tr w:rsidR="00EB3AF5" w:rsidTr="002D21B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B3AF5" w:rsidRDefault="00EB3AF5" w:rsidP="00EB3AF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B3AF5" w:rsidRPr="004D2956" w:rsidRDefault="00EB3AF5" w:rsidP="00EB3A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2-Factor of Safety-Factor of Safety1</w:t>
                  </w:r>
                </w:p>
              </w:tc>
            </w:tr>
          </w:tbl>
          <w:p w:rsidR="00EB3AF5" w:rsidRPr="000B04D4" w:rsidRDefault="00EB3AF5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EB3AF5" w:rsidP="00EB3AF5">
            <w:pPr>
              <w:pStyle w:val="Heading1"/>
            </w:pPr>
            <w:bookmarkStart w:id="26" w:name="_Toc482179993"/>
            <w:r>
              <w:t>Conclusion</w:t>
            </w:r>
            <w:bookmarkEnd w:id="26"/>
          </w:p>
        </w:tc>
      </w:tr>
    </w:tbl>
    <w:p w:rsidR="00AC3438" w:rsidRPr="00AC3438" w:rsidRDefault="00AC3438" w:rsidP="00EB3AF5">
      <w:bookmarkStart w:id="27" w:name="_GoBack"/>
      <w:bookmarkEnd w:id="27"/>
    </w:p>
    <w:sectPr w:rsidR="00AC3438" w:rsidRPr="00AC3438" w:rsidSect="00EB3AF5">
      <w:footerReference w:type="default" r:id="rId26"/>
      <w:footerReference w:type="first" r:id="rId2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AF5" w:rsidRDefault="00EB3AF5" w:rsidP="00F25CD7">
      <w:pPr>
        <w:spacing w:after="0" w:line="240" w:lineRule="auto"/>
      </w:pPr>
      <w:r>
        <w:separator/>
      </w:r>
    </w:p>
  </w:endnote>
  <w:endnote w:type="continuationSeparator" w:id="0">
    <w:p w:rsidR="00EB3AF5" w:rsidRDefault="00EB3AF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EB3AF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EB3AF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Waxo_C2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B3AF5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EB3AF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EB3AF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Waxo_C2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B3AF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AF5" w:rsidRDefault="00EB3AF5" w:rsidP="00F25CD7">
      <w:pPr>
        <w:spacing w:after="0" w:line="240" w:lineRule="auto"/>
      </w:pPr>
      <w:r>
        <w:separator/>
      </w:r>
    </w:p>
  </w:footnote>
  <w:footnote w:type="continuationSeparator" w:id="0">
    <w:p w:rsidR="00EB3AF5" w:rsidRDefault="00EB3AF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AF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B3AF5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671F2"/>
  <w15:docId w15:val="{4CA07EC2-1809-4281-9481-EA62A5F29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F7A20-A0E4-4FBE-B586-6E7F8D2BC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14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Yacine</dc:creator>
  <cp:lastModifiedBy>Yacine Bougrinat</cp:lastModifiedBy>
  <cp:revision>1</cp:revision>
  <dcterms:created xsi:type="dcterms:W3CDTF">2017-05-10T15:42:00Z</dcterms:created>
  <dcterms:modified xsi:type="dcterms:W3CDTF">2017-05-10T15:44:00Z</dcterms:modified>
</cp:coreProperties>
</file>